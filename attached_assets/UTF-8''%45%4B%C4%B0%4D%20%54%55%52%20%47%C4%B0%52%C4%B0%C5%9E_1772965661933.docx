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A3E" w:rsidRPr="00435B32" w:rsidRDefault="00281A3E" w:rsidP="00281A3E">
      <w:pPr>
        <w:pStyle w:val="Standard"/>
        <w:jc w:val="center"/>
        <w:rPr>
          <w:b/>
          <w:bCs/>
          <w:sz w:val="72"/>
          <w:szCs w:val="52"/>
        </w:rPr>
      </w:pPr>
      <w:r w:rsidRPr="00435B32">
        <w:rPr>
          <w:b/>
          <w:bCs/>
          <w:sz w:val="72"/>
          <w:szCs w:val="52"/>
        </w:rPr>
        <w:t>S E L İ M</w:t>
      </w:r>
    </w:p>
    <w:p w:rsidR="00281A3E" w:rsidRPr="00435B32" w:rsidRDefault="00281A3E" w:rsidP="00281A3E">
      <w:pPr>
        <w:pStyle w:val="Standard"/>
        <w:jc w:val="center"/>
        <w:rPr>
          <w:b/>
          <w:bCs/>
          <w:sz w:val="40"/>
          <w:szCs w:val="32"/>
        </w:rPr>
      </w:pPr>
      <w:r w:rsidRPr="00435B32">
        <w:rPr>
          <w:b/>
          <w:bCs/>
          <w:sz w:val="40"/>
          <w:szCs w:val="32"/>
        </w:rPr>
        <w:t>Denizcilik, Nakliyat, Gemicilik</w:t>
      </w:r>
    </w:p>
    <w:p w:rsidR="00281A3E" w:rsidRPr="00435B32" w:rsidRDefault="00281A3E" w:rsidP="00281A3E">
      <w:pPr>
        <w:pStyle w:val="Standard"/>
        <w:jc w:val="center"/>
        <w:rPr>
          <w:b/>
          <w:bCs/>
          <w:sz w:val="32"/>
        </w:rPr>
      </w:pPr>
      <w:r w:rsidRPr="00435B32">
        <w:rPr>
          <w:b/>
          <w:bCs/>
          <w:sz w:val="40"/>
          <w:szCs w:val="32"/>
        </w:rPr>
        <w:t>Sanayi Ticaret Limited Şirketi</w:t>
      </w:r>
    </w:p>
    <w:p w:rsidR="004A3004" w:rsidRDefault="004A3004">
      <w:pPr>
        <w:pStyle w:val="Standard"/>
        <w:jc w:val="center"/>
      </w:pPr>
    </w:p>
    <w:p w:rsidR="004A3004" w:rsidRDefault="004A3004">
      <w:pPr>
        <w:pStyle w:val="Standard"/>
        <w:jc w:val="center"/>
      </w:pPr>
    </w:p>
    <w:p w:rsidR="004A3004" w:rsidRDefault="004A3004">
      <w:pPr>
        <w:pStyle w:val="Standard"/>
        <w:jc w:val="center"/>
      </w:pPr>
    </w:p>
    <w:p w:rsidR="00593272" w:rsidRPr="00435B32" w:rsidRDefault="00593272" w:rsidP="00593272">
      <w:pPr>
        <w:rPr>
          <w:rFonts w:eastAsia="Tahoma"/>
          <w:b/>
          <w:sz w:val="24"/>
          <w:szCs w:val="24"/>
        </w:rPr>
      </w:pPr>
      <w:r w:rsidRPr="00435B32">
        <w:rPr>
          <w:sz w:val="24"/>
          <w:szCs w:val="24"/>
        </w:rPr>
        <w:t>T.C.</w:t>
      </w:r>
      <w:r w:rsidRPr="00435B32">
        <w:rPr>
          <w:sz w:val="24"/>
          <w:szCs w:val="24"/>
        </w:rPr>
        <w:br/>
        <w:t>GÜMRÜK VE TİCARET BAKANLIĞI</w:t>
      </w:r>
      <w:r w:rsidRPr="00435B32">
        <w:rPr>
          <w:sz w:val="24"/>
          <w:szCs w:val="24"/>
        </w:rPr>
        <w:br/>
        <w:t>EGE GÜMRÜK VE TİCARET BÖLGE MÜDÜRLÜGÜ</w:t>
      </w:r>
      <w:r w:rsidRPr="00435B32">
        <w:rPr>
          <w:sz w:val="24"/>
          <w:szCs w:val="24"/>
        </w:rPr>
        <w:br/>
        <w:t>AL</w:t>
      </w:r>
      <w:r w:rsidR="00281A3E">
        <w:rPr>
          <w:sz w:val="24"/>
          <w:szCs w:val="24"/>
        </w:rPr>
        <w:t>İ</w:t>
      </w:r>
      <w:r w:rsidRPr="00435B32">
        <w:rPr>
          <w:sz w:val="24"/>
          <w:szCs w:val="24"/>
        </w:rPr>
        <w:t>A</w:t>
      </w:r>
      <w:r w:rsidR="00281A3E">
        <w:rPr>
          <w:sz w:val="24"/>
          <w:szCs w:val="24"/>
        </w:rPr>
        <w:t>Ğ</w:t>
      </w:r>
      <w:r w:rsidRPr="00435B32">
        <w:rPr>
          <w:sz w:val="24"/>
          <w:szCs w:val="24"/>
        </w:rPr>
        <w:t>A GÜMRÜK MÜDÜRLÜGÜ</w:t>
      </w:r>
      <w:r w:rsidRPr="00435B32">
        <w:rPr>
          <w:sz w:val="24"/>
          <w:szCs w:val="24"/>
        </w:rPr>
        <w:br/>
      </w:r>
      <w:r w:rsidR="0055606A">
        <w:rPr>
          <w:sz w:val="24"/>
          <w:szCs w:val="24"/>
        </w:rPr>
        <w:t>İSKELELER</w:t>
      </w:r>
      <w:bookmarkStart w:id="0" w:name="_GoBack"/>
      <w:bookmarkEnd w:id="0"/>
      <w:r w:rsidR="002C19EE">
        <w:rPr>
          <w:sz w:val="24"/>
          <w:szCs w:val="24"/>
        </w:rPr>
        <w:t xml:space="preserve"> </w:t>
      </w:r>
      <w:r w:rsidRPr="00435B32">
        <w:rPr>
          <w:sz w:val="24"/>
          <w:szCs w:val="24"/>
        </w:rPr>
        <w:t>GÜMRÜK MUHAFAZA KISIM AMİRLİĞİ</w:t>
      </w:r>
      <w:r w:rsidRPr="00435B32">
        <w:rPr>
          <w:rFonts w:eastAsia="Arial"/>
          <w:b/>
          <w:sz w:val="24"/>
          <w:szCs w:val="24"/>
        </w:rPr>
        <w:t xml:space="preserve">                                                                                               </w:t>
      </w:r>
    </w:p>
    <w:p w:rsidR="004A3004" w:rsidRDefault="004A3004">
      <w:pPr>
        <w:pStyle w:val="Standard"/>
        <w:jc w:val="right"/>
      </w:pPr>
    </w:p>
    <w:p w:rsidR="004A3004" w:rsidRDefault="00A85E24">
      <w:pPr>
        <w:pStyle w:val="Standard"/>
        <w:jc w:val="right"/>
      </w:pPr>
      <w:r>
        <w:t>.</w:t>
      </w:r>
      <w:r w:rsidR="00E762F7">
        <w:t>1</w:t>
      </w:r>
      <w:r w:rsidR="008E67D8">
        <w:t>2</w:t>
      </w:r>
      <w:r>
        <w:t>.2025</w:t>
      </w:r>
    </w:p>
    <w:p w:rsidR="004A3004" w:rsidRPr="008E67D8" w:rsidRDefault="004A3004">
      <w:pPr>
        <w:pStyle w:val="Standard"/>
        <w:jc w:val="right"/>
      </w:pPr>
    </w:p>
    <w:p w:rsidR="004A3004" w:rsidRPr="0055606A" w:rsidRDefault="0055606A">
      <w:pPr>
        <w:pStyle w:val="Standard"/>
        <w:rPr>
          <w:rFonts w:cs="Times New Roman"/>
        </w:rPr>
      </w:pPr>
      <w:r w:rsidRPr="0055606A">
        <w:t xml:space="preserve">Armatör acenteliğimize bağlı </w:t>
      </w:r>
      <w:r w:rsidRPr="0055606A">
        <w:rPr>
          <w:b/>
          <w:bCs/>
        </w:rPr>
        <w:t xml:space="preserve">HONG KONG </w:t>
      </w:r>
      <w:r w:rsidRPr="0055606A">
        <w:t xml:space="preserve">bayraklı </w:t>
      </w:r>
      <w:r w:rsidRPr="0055606A">
        <w:rPr>
          <w:b/>
          <w:iCs/>
          <w:spacing w:val="2"/>
          <w:shd w:val="clear" w:color="auto" w:fill="FFFFFF"/>
        </w:rPr>
        <w:t xml:space="preserve">9407146 </w:t>
      </w:r>
      <w:r w:rsidRPr="0055606A">
        <w:rPr>
          <w:b/>
          <w:bCs/>
        </w:rPr>
        <w:t xml:space="preserve">IMO </w:t>
      </w:r>
      <w:r w:rsidRPr="0055606A">
        <w:t xml:space="preserve">numaralı </w:t>
      </w:r>
      <w:r w:rsidRPr="0055606A">
        <w:rPr>
          <w:b/>
          <w:bCs/>
        </w:rPr>
        <w:t xml:space="preserve">M/V </w:t>
      </w:r>
      <w:r w:rsidRPr="0055606A">
        <w:rPr>
          <w:b/>
        </w:rPr>
        <w:t xml:space="preserve">ALTAMIRA </w:t>
      </w:r>
      <w:proofErr w:type="gramStart"/>
      <w:r w:rsidRPr="0055606A">
        <w:rPr>
          <w:b/>
        </w:rPr>
        <w:t>EXPRESS</w:t>
      </w:r>
      <w:r w:rsidRPr="0055606A">
        <w:t xml:space="preserve"> </w:t>
      </w:r>
      <w:r w:rsidRPr="0055606A">
        <w:rPr>
          <w:b/>
          <w:bCs/>
        </w:rPr>
        <w:t xml:space="preserve"> </w:t>
      </w:r>
      <w:r w:rsidRPr="0055606A">
        <w:t>isimli</w:t>
      </w:r>
      <w:proofErr w:type="gramEnd"/>
      <w:r w:rsidRPr="0055606A">
        <w:t xml:space="preserve"> gemi </w:t>
      </w:r>
      <w:r w:rsidRPr="0055606A">
        <w:rPr>
          <w:b/>
          <w:bCs/>
        </w:rPr>
        <w:t>Ege Gübre/Aliağa</w:t>
      </w:r>
      <w:r w:rsidRPr="0055606A">
        <w:rPr>
          <w:bCs/>
        </w:rPr>
        <w:t xml:space="preserve"> </w:t>
      </w:r>
      <w:r w:rsidR="00E762F7" w:rsidRPr="0055606A">
        <w:rPr>
          <w:rFonts w:cs="Times New Roman"/>
          <w:bCs/>
        </w:rPr>
        <w:t>l</w:t>
      </w:r>
      <w:r w:rsidR="00D80453" w:rsidRPr="0055606A">
        <w:rPr>
          <w:rFonts w:cs="Times New Roman"/>
          <w:bCs/>
        </w:rPr>
        <w:t xml:space="preserve">imanına yanaşmasına müteakip </w:t>
      </w:r>
      <w:r w:rsidR="00E57649" w:rsidRPr="0055606A">
        <w:rPr>
          <w:rFonts w:cs="Times New Roman"/>
        </w:rPr>
        <w:t xml:space="preserve">personel </w:t>
      </w:r>
      <w:proofErr w:type="spellStart"/>
      <w:r w:rsidR="00E57649" w:rsidRPr="0055606A">
        <w:rPr>
          <w:rFonts w:cs="Times New Roman"/>
        </w:rPr>
        <w:t>degişikliği</w:t>
      </w:r>
      <w:proofErr w:type="spellEnd"/>
      <w:r w:rsidR="00E57649" w:rsidRPr="0055606A">
        <w:rPr>
          <w:rFonts w:cs="Times New Roman"/>
        </w:rPr>
        <w:t xml:space="preserve"> yapılacak olup personel</w:t>
      </w:r>
      <w:r w:rsidR="00D80453" w:rsidRPr="0055606A">
        <w:rPr>
          <w:rFonts w:cs="Times New Roman"/>
        </w:rPr>
        <w:t xml:space="preserve">in </w:t>
      </w:r>
      <w:r w:rsidR="00E57649" w:rsidRPr="0055606A">
        <w:rPr>
          <w:rFonts w:cs="Times New Roman"/>
        </w:rPr>
        <w:t>gemi</w:t>
      </w:r>
      <w:r w:rsidR="00D80453" w:rsidRPr="0055606A">
        <w:rPr>
          <w:rFonts w:cs="Times New Roman"/>
        </w:rPr>
        <w:t>den</w:t>
      </w:r>
      <w:r w:rsidR="00E57649" w:rsidRPr="0055606A">
        <w:rPr>
          <w:rFonts w:cs="Times New Roman"/>
        </w:rPr>
        <w:t xml:space="preserve"> transferi EKİM TUR şirketi tarafından yapılacaktır.</w:t>
      </w:r>
      <w:r w:rsidR="007E2170" w:rsidRPr="0055606A">
        <w:rPr>
          <w:rFonts w:cs="Times New Roman"/>
        </w:rPr>
        <w:t xml:space="preserve"> </w:t>
      </w:r>
      <w:r w:rsidR="00E57649" w:rsidRPr="0055606A">
        <w:rPr>
          <w:rFonts w:cs="Times New Roman"/>
        </w:rPr>
        <w:t>L</w:t>
      </w:r>
      <w:r w:rsidR="007E2170" w:rsidRPr="0055606A">
        <w:rPr>
          <w:rFonts w:cs="Times New Roman"/>
        </w:rPr>
        <w:t>imana giriş-çıkış yapacak</w:t>
      </w:r>
      <w:r w:rsidR="00E57649" w:rsidRPr="0055606A">
        <w:rPr>
          <w:rFonts w:cs="Times New Roman"/>
        </w:rPr>
        <w:t xml:space="preserve"> personel ve araç bilgileri</w:t>
      </w:r>
      <w:r w:rsidR="007E2170" w:rsidRPr="0055606A">
        <w:rPr>
          <w:rFonts w:cs="Times New Roman"/>
        </w:rPr>
        <w:t xml:space="preserve"> </w:t>
      </w:r>
      <w:r w:rsidR="00E57649" w:rsidRPr="0055606A">
        <w:rPr>
          <w:rFonts w:cs="Times New Roman"/>
        </w:rPr>
        <w:t xml:space="preserve">aşağıda tarafınıza sunulmuştur, </w:t>
      </w:r>
      <w:r w:rsidR="007E2170" w:rsidRPr="0055606A">
        <w:rPr>
          <w:rFonts w:cs="Times New Roman"/>
        </w:rPr>
        <w:t>gerekli izinlerin verilmesini arz ederiz.</w:t>
      </w:r>
      <w:r w:rsidR="00F21838" w:rsidRPr="0055606A">
        <w:rPr>
          <w:rFonts w:cs="Times New Roman"/>
        </w:rPr>
        <w:t xml:space="preserve"> </w:t>
      </w:r>
    </w:p>
    <w:p w:rsidR="007E2170" w:rsidRPr="00557C94" w:rsidRDefault="007E2170">
      <w:pPr>
        <w:pStyle w:val="Standard"/>
        <w:rPr>
          <w:rFonts w:cs="Times New Roman"/>
        </w:rPr>
      </w:pPr>
    </w:p>
    <w:p w:rsidR="007E2170" w:rsidRPr="00FC171D" w:rsidRDefault="007E2170">
      <w:pPr>
        <w:pStyle w:val="Standard"/>
        <w:rPr>
          <w:rFonts w:cs="Times New Roman"/>
        </w:rPr>
      </w:pPr>
    </w:p>
    <w:p w:rsidR="00F21838" w:rsidRDefault="00F21838" w:rsidP="00F21838">
      <w:pPr>
        <w:pStyle w:val="Standard"/>
        <w:jc w:val="right"/>
        <w:rPr>
          <w:rFonts w:cs="Times New Roman"/>
        </w:rPr>
      </w:pPr>
      <w:r w:rsidRPr="00FC171D">
        <w:rPr>
          <w:rFonts w:cs="Times New Roman"/>
        </w:rPr>
        <w:t>Saygılarımızla,</w:t>
      </w:r>
    </w:p>
    <w:p w:rsidR="00FC171D" w:rsidRPr="00FC171D" w:rsidRDefault="00FC171D">
      <w:pPr>
        <w:pStyle w:val="Standard"/>
        <w:rPr>
          <w:rFonts w:cs="Times New Roman"/>
        </w:rPr>
      </w:pPr>
    </w:p>
    <w:p w:rsidR="00B56129" w:rsidRDefault="00B56129" w:rsidP="00FC171D">
      <w:pPr>
        <w:pStyle w:val="Standard"/>
        <w:jc w:val="right"/>
        <w:rPr>
          <w:rFonts w:cs="Times New Roman"/>
        </w:rPr>
      </w:pPr>
    </w:p>
    <w:p w:rsidR="00F21838" w:rsidRPr="00504352" w:rsidRDefault="00504352" w:rsidP="007E2170">
      <w:pPr>
        <w:pStyle w:val="Standard"/>
        <w:rPr>
          <w:rFonts w:cs="Times New Roman"/>
          <w:b/>
          <w:u w:val="single"/>
        </w:rPr>
      </w:pPr>
      <w:r w:rsidRPr="00504352">
        <w:rPr>
          <w:rFonts w:cs="Times New Roman"/>
          <w:b/>
          <w:u w:val="single"/>
        </w:rPr>
        <w:t xml:space="preserve">EKİM TUR </w:t>
      </w:r>
      <w:r w:rsidR="007E2170" w:rsidRPr="00504352">
        <w:rPr>
          <w:rFonts w:cs="Times New Roman"/>
          <w:b/>
          <w:u w:val="single"/>
        </w:rPr>
        <w:t>PERSONELİ ADI-SOYADI</w:t>
      </w:r>
      <w:r w:rsidRPr="00504352">
        <w:rPr>
          <w:rFonts w:cs="Times New Roman"/>
          <w:b/>
          <w:u w:val="single"/>
        </w:rPr>
        <w:t xml:space="preserve"> /  </w:t>
      </w:r>
      <w:r w:rsidR="007E2170" w:rsidRPr="00504352">
        <w:rPr>
          <w:rFonts w:cs="Times New Roman"/>
          <w:b/>
          <w:u w:val="single"/>
        </w:rPr>
        <w:t xml:space="preserve">TC NO </w:t>
      </w:r>
      <w:r w:rsidR="00EE63BD" w:rsidRPr="00504352">
        <w:rPr>
          <w:rFonts w:cs="Times New Roman"/>
          <w:b/>
          <w:u w:val="single"/>
        </w:rPr>
        <w:t xml:space="preserve">                     </w:t>
      </w:r>
    </w:p>
    <w:p w:rsidR="00E57649" w:rsidRDefault="00E57649" w:rsidP="00E57649">
      <w:pPr>
        <w:rPr>
          <w:color w:val="000000"/>
        </w:rPr>
      </w:pPr>
      <w:r>
        <w:rPr>
          <w:color w:val="000000"/>
        </w:rPr>
        <w:t xml:space="preserve">HAKKI KÜLCÜ </w:t>
      </w:r>
      <w:r w:rsidR="00504352">
        <w:rPr>
          <w:color w:val="000000"/>
        </w:rPr>
        <w:t xml:space="preserve">      </w:t>
      </w:r>
      <w:r>
        <w:rPr>
          <w:color w:val="000000"/>
        </w:rPr>
        <w:t xml:space="preserve">- </w:t>
      </w:r>
      <w:r w:rsidR="007E4E49">
        <w:rPr>
          <w:color w:val="000000"/>
        </w:rPr>
        <w:t xml:space="preserve">   </w:t>
      </w:r>
      <w:r>
        <w:rPr>
          <w:rStyle w:val="1f1ea193f6735cf0wmi-callto"/>
          <w:color w:val="000000"/>
        </w:rPr>
        <w:t>40105762892</w:t>
      </w:r>
    </w:p>
    <w:p w:rsidR="00E57649" w:rsidRDefault="00E57649" w:rsidP="00E57649">
      <w:pPr>
        <w:rPr>
          <w:color w:val="000000"/>
        </w:rPr>
      </w:pPr>
      <w:r>
        <w:rPr>
          <w:color w:val="000000"/>
        </w:rPr>
        <w:t>ERKİN KÜLCÜ</w:t>
      </w:r>
      <w:r w:rsidR="00504352">
        <w:rPr>
          <w:color w:val="000000"/>
        </w:rPr>
        <w:t xml:space="preserve">       </w:t>
      </w:r>
      <w:r>
        <w:rPr>
          <w:color w:val="000000"/>
        </w:rPr>
        <w:t xml:space="preserve"> - </w:t>
      </w:r>
      <w:r w:rsidR="007E4E49">
        <w:rPr>
          <w:color w:val="000000"/>
        </w:rPr>
        <w:t xml:space="preserve">   </w:t>
      </w:r>
      <w:r>
        <w:rPr>
          <w:rStyle w:val="1f1ea193f6735cf0wmi-callto"/>
          <w:color w:val="000000"/>
        </w:rPr>
        <w:t>40021765656</w:t>
      </w:r>
    </w:p>
    <w:p w:rsidR="00E57649" w:rsidRDefault="00E57649" w:rsidP="00E57649">
      <w:pPr>
        <w:rPr>
          <w:color w:val="000000"/>
        </w:rPr>
      </w:pPr>
      <w:r>
        <w:rPr>
          <w:color w:val="000000"/>
        </w:rPr>
        <w:t>İSMET KÜLCÜ</w:t>
      </w:r>
      <w:r w:rsidR="00504352">
        <w:rPr>
          <w:color w:val="000000"/>
        </w:rPr>
        <w:t xml:space="preserve">       </w:t>
      </w:r>
      <w:r>
        <w:rPr>
          <w:color w:val="000000"/>
        </w:rPr>
        <w:t xml:space="preserve"> - </w:t>
      </w:r>
      <w:r w:rsidR="007E4E49">
        <w:rPr>
          <w:color w:val="000000"/>
        </w:rPr>
        <w:t xml:space="preserve">   </w:t>
      </w:r>
      <w:r>
        <w:rPr>
          <w:rStyle w:val="1f1ea193f6735cf0wmi-callto"/>
          <w:color w:val="000000"/>
        </w:rPr>
        <w:t>40117762446</w:t>
      </w:r>
    </w:p>
    <w:p w:rsidR="00E57649" w:rsidRDefault="00E57649" w:rsidP="00E57649">
      <w:pPr>
        <w:rPr>
          <w:color w:val="000000"/>
        </w:rPr>
      </w:pPr>
      <w:r>
        <w:rPr>
          <w:color w:val="000000"/>
        </w:rPr>
        <w:t xml:space="preserve">CENGİZ </w:t>
      </w:r>
      <w:proofErr w:type="gramStart"/>
      <w:r>
        <w:rPr>
          <w:color w:val="000000"/>
        </w:rPr>
        <w:t xml:space="preserve">ÖZÇETİN </w:t>
      </w:r>
      <w:r w:rsidR="00504352">
        <w:rPr>
          <w:color w:val="000000"/>
        </w:rPr>
        <w:t xml:space="preserve"> </w:t>
      </w:r>
      <w:r>
        <w:rPr>
          <w:color w:val="000000"/>
        </w:rPr>
        <w:t>-</w:t>
      </w:r>
      <w:proofErr w:type="gramEnd"/>
      <w:r>
        <w:rPr>
          <w:color w:val="000000"/>
        </w:rPr>
        <w:t xml:space="preserve"> </w:t>
      </w:r>
      <w:r w:rsidR="007E4E49">
        <w:rPr>
          <w:color w:val="000000"/>
        </w:rPr>
        <w:t xml:space="preserve">   </w:t>
      </w:r>
      <w:r>
        <w:rPr>
          <w:rStyle w:val="1f1ea193f6735cf0wmi-callto"/>
          <w:color w:val="000000"/>
        </w:rPr>
        <w:t>53275161112</w:t>
      </w:r>
    </w:p>
    <w:p w:rsidR="00E57649" w:rsidRDefault="007D377C" w:rsidP="00E57649">
      <w:pPr>
        <w:rPr>
          <w:color w:val="000000"/>
        </w:rPr>
      </w:pPr>
      <w:r>
        <w:rPr>
          <w:color w:val="000000"/>
        </w:rPr>
        <w:t>YASİR SEZER         -     10544927046</w:t>
      </w:r>
    </w:p>
    <w:p w:rsidR="00CE68D6" w:rsidRDefault="00CE68D6" w:rsidP="007E2170">
      <w:pPr>
        <w:pStyle w:val="Standard"/>
        <w:rPr>
          <w:rFonts w:cs="Times New Roman"/>
          <w:b/>
          <w:u w:val="single"/>
        </w:rPr>
      </w:pPr>
    </w:p>
    <w:p w:rsidR="00D524B7" w:rsidRDefault="00D524B7" w:rsidP="007E2170">
      <w:pPr>
        <w:pStyle w:val="Standard"/>
        <w:rPr>
          <w:rFonts w:cs="Times New Roman"/>
          <w:b/>
          <w:u w:val="single"/>
        </w:rPr>
      </w:pPr>
    </w:p>
    <w:p w:rsidR="00E57649" w:rsidRPr="00E57649" w:rsidRDefault="00E57649" w:rsidP="00E57649">
      <w:pPr>
        <w:pStyle w:val="Standard"/>
        <w:rPr>
          <w:rFonts w:cs="Times New Roman"/>
          <w:b/>
          <w:u w:val="single"/>
        </w:rPr>
      </w:pPr>
      <w:r>
        <w:rPr>
          <w:rFonts w:cs="Times New Roman"/>
          <w:b/>
          <w:u w:val="single"/>
        </w:rPr>
        <w:t>ARAÇ PLAKALARI</w:t>
      </w:r>
    </w:p>
    <w:p w:rsidR="00504352" w:rsidRDefault="00E57649" w:rsidP="00E57649">
      <w:pPr>
        <w:rPr>
          <w:color w:val="000000"/>
        </w:rPr>
      </w:pPr>
      <w:r>
        <w:rPr>
          <w:color w:val="000000"/>
        </w:rPr>
        <w:t xml:space="preserve">35 EKT 01 </w:t>
      </w:r>
    </w:p>
    <w:p w:rsidR="00504352" w:rsidRDefault="00E57649" w:rsidP="00E57649">
      <w:pPr>
        <w:rPr>
          <w:color w:val="000000"/>
        </w:rPr>
      </w:pPr>
      <w:r>
        <w:rPr>
          <w:color w:val="000000"/>
        </w:rPr>
        <w:t>35 AUC 222 </w:t>
      </w:r>
    </w:p>
    <w:p w:rsidR="00504352" w:rsidRDefault="00E57649" w:rsidP="00E57649">
      <w:pPr>
        <w:rPr>
          <w:color w:val="000000"/>
        </w:rPr>
      </w:pPr>
      <w:r>
        <w:rPr>
          <w:color w:val="000000"/>
        </w:rPr>
        <w:t>35 BTY 704 </w:t>
      </w:r>
    </w:p>
    <w:p w:rsidR="00E57649" w:rsidRDefault="00504352" w:rsidP="00E57649">
      <w:pPr>
        <w:rPr>
          <w:color w:val="000000"/>
        </w:rPr>
      </w:pPr>
      <w:r>
        <w:rPr>
          <w:color w:val="000000"/>
        </w:rPr>
        <w:t>35 AGP 679 </w:t>
      </w:r>
    </w:p>
    <w:p w:rsidR="00504352" w:rsidRDefault="00E57649" w:rsidP="00E57649">
      <w:pPr>
        <w:rPr>
          <w:color w:val="000000"/>
        </w:rPr>
      </w:pPr>
      <w:r>
        <w:rPr>
          <w:color w:val="000000"/>
        </w:rPr>
        <w:t>35 BKH 522 </w:t>
      </w:r>
    </w:p>
    <w:p w:rsidR="00E57649" w:rsidRDefault="00E57649" w:rsidP="00E57649">
      <w:pPr>
        <w:rPr>
          <w:color w:val="000000"/>
        </w:rPr>
      </w:pPr>
      <w:r>
        <w:rPr>
          <w:color w:val="000000"/>
        </w:rPr>
        <w:t>35 BCL 435 </w:t>
      </w:r>
    </w:p>
    <w:p w:rsidR="00E57649" w:rsidRDefault="00E57649" w:rsidP="00E57649">
      <w:pPr>
        <w:rPr>
          <w:color w:val="000000"/>
        </w:rPr>
      </w:pPr>
      <w:r>
        <w:rPr>
          <w:color w:val="000000"/>
        </w:rPr>
        <w:t>35 CBD 314</w:t>
      </w:r>
    </w:p>
    <w:p w:rsidR="00504352" w:rsidRDefault="00504352" w:rsidP="00504352">
      <w:pPr>
        <w:rPr>
          <w:color w:val="000000"/>
        </w:rPr>
      </w:pPr>
      <w:r>
        <w:rPr>
          <w:color w:val="000000"/>
        </w:rPr>
        <w:t>35 AFG 429</w:t>
      </w:r>
    </w:p>
    <w:p w:rsidR="00281A3E" w:rsidRDefault="00281A3E" w:rsidP="00504352">
      <w:pPr>
        <w:rPr>
          <w:color w:val="000000"/>
        </w:rPr>
      </w:pPr>
    </w:p>
    <w:p w:rsidR="00504352" w:rsidRDefault="00504352" w:rsidP="00E57649">
      <w:pPr>
        <w:rPr>
          <w:color w:val="000000"/>
        </w:rPr>
      </w:pPr>
    </w:p>
    <w:p w:rsidR="007E2170" w:rsidRDefault="007E2170" w:rsidP="00F21838">
      <w:pPr>
        <w:pStyle w:val="Standard"/>
        <w:jc w:val="right"/>
        <w:rPr>
          <w:rFonts w:cs="Times New Roman"/>
        </w:rPr>
      </w:pPr>
    </w:p>
    <w:p w:rsidR="007E2170" w:rsidRDefault="007E2170" w:rsidP="00F21838">
      <w:pPr>
        <w:pStyle w:val="Standard"/>
        <w:jc w:val="right"/>
        <w:rPr>
          <w:rFonts w:cs="Times New Roman"/>
        </w:rPr>
      </w:pPr>
    </w:p>
    <w:p w:rsidR="007D377C" w:rsidRDefault="007D377C" w:rsidP="00F21838">
      <w:pPr>
        <w:pStyle w:val="Standard"/>
        <w:jc w:val="right"/>
        <w:rPr>
          <w:rFonts w:cs="Times New Roman"/>
        </w:rPr>
      </w:pPr>
    </w:p>
    <w:p w:rsidR="007D377C" w:rsidRDefault="007D377C" w:rsidP="00F21838">
      <w:pPr>
        <w:pStyle w:val="Standard"/>
        <w:jc w:val="right"/>
        <w:rPr>
          <w:rFonts w:cs="Times New Roman"/>
        </w:rPr>
      </w:pPr>
    </w:p>
    <w:p w:rsidR="007E2170" w:rsidRDefault="007E2170" w:rsidP="00F21838">
      <w:pPr>
        <w:pStyle w:val="Standard"/>
        <w:jc w:val="right"/>
        <w:rPr>
          <w:rFonts w:cs="Times New Roman"/>
        </w:rPr>
      </w:pPr>
    </w:p>
    <w:p w:rsidR="00A8544D" w:rsidRDefault="00A8544D">
      <w:pPr>
        <w:pStyle w:val="Standard"/>
        <w:rPr>
          <w:rFonts w:cs="Times New Roman"/>
        </w:rPr>
      </w:pPr>
    </w:p>
    <w:p w:rsidR="00504352" w:rsidRDefault="00504352">
      <w:pPr>
        <w:pStyle w:val="Standard"/>
        <w:rPr>
          <w:rFonts w:ascii="Arial" w:eastAsia="Arial" w:hAnsi="Arial" w:cs="Arial"/>
          <w:lang w:val="fr-FR"/>
        </w:rPr>
      </w:pPr>
    </w:p>
    <w:p w:rsidR="004A3004" w:rsidRDefault="004A3004">
      <w:pPr>
        <w:pStyle w:val="Standard"/>
        <w:rPr>
          <w:rFonts w:ascii="Arial" w:eastAsia="Arial" w:hAnsi="Arial" w:cs="Arial"/>
          <w:lang w:val="fr-FR"/>
        </w:rPr>
      </w:pPr>
    </w:p>
    <w:p w:rsidR="004A3004" w:rsidRDefault="00031288">
      <w:pPr>
        <w:pStyle w:val="Standard"/>
      </w:pPr>
      <w:r>
        <w:rPr>
          <w:rFonts w:ascii="Arial" w:eastAsia="Arial" w:hAnsi="Arial" w:cs="Arial"/>
          <w:lang w:val="fr-FR"/>
        </w:rPr>
        <w:t xml:space="preserve">                                  </w:t>
      </w:r>
      <w:r>
        <w:rPr>
          <w:rFonts w:ascii="Arial" w:hAnsi="Arial" w:cs="Arial"/>
        </w:rPr>
        <w:t>_______________________________________</w:t>
      </w:r>
    </w:p>
    <w:p w:rsidR="004A3004" w:rsidRDefault="00031288">
      <w:pPr>
        <w:pStyle w:val="Standard"/>
        <w:jc w:val="center"/>
      </w:pPr>
      <w:r>
        <w:t xml:space="preserve">1443 </w:t>
      </w:r>
      <w:proofErr w:type="spellStart"/>
      <w:r>
        <w:t>Sk</w:t>
      </w:r>
      <w:proofErr w:type="spellEnd"/>
      <w:r>
        <w:t>. No: 148 Kat: 5 D:503 – 504 Alsancak – İZMİR –TÜRKİYE</w:t>
      </w:r>
    </w:p>
    <w:p w:rsidR="004A3004" w:rsidRDefault="00031288">
      <w:pPr>
        <w:pStyle w:val="Standard"/>
        <w:jc w:val="center"/>
      </w:pPr>
      <w:r>
        <w:t xml:space="preserve">Tel: 0.232. 464 </w:t>
      </w:r>
      <w:r>
        <w:rPr>
          <w:lang w:val="fr-FR"/>
        </w:rPr>
        <w:t>47 11 (PBX)  Fax: 0.232 464 18 31 – 464 32 71</w:t>
      </w:r>
    </w:p>
    <w:p w:rsidR="004A3004" w:rsidRDefault="00031288">
      <w:pPr>
        <w:pStyle w:val="Standard"/>
        <w:jc w:val="center"/>
      </w:pPr>
      <w:proofErr w:type="spellStart"/>
      <w:r>
        <w:t>Telex</w:t>
      </w:r>
      <w:proofErr w:type="spellEnd"/>
      <w:r>
        <w:t xml:space="preserve">: </w:t>
      </w:r>
      <w:proofErr w:type="gramStart"/>
      <w:r>
        <w:t>51133  Tic.</w:t>
      </w:r>
      <w:proofErr w:type="gramEnd"/>
      <w:r>
        <w:t xml:space="preserve">  </w:t>
      </w:r>
      <w:proofErr w:type="spellStart"/>
      <w:r>
        <w:t>Sic</w:t>
      </w:r>
      <w:proofErr w:type="spellEnd"/>
      <w:r>
        <w:t xml:space="preserve">. </w:t>
      </w:r>
      <w:proofErr w:type="spellStart"/>
      <w:r>
        <w:t>No</w:t>
      </w:r>
      <w:proofErr w:type="gramStart"/>
      <w:r>
        <w:t>.:</w:t>
      </w:r>
      <w:proofErr w:type="gramEnd"/>
      <w:r>
        <w:t>Merkez</w:t>
      </w:r>
      <w:proofErr w:type="spellEnd"/>
      <w:r>
        <w:t xml:space="preserve"> 89899</w:t>
      </w:r>
    </w:p>
    <w:sectPr w:rsidR="004A3004" w:rsidSect="00E163F7">
      <w:pgSz w:w="11906" w:h="16838"/>
      <w:pgMar w:top="567" w:right="424" w:bottom="1134" w:left="70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7653" w:rsidRDefault="00D37653" w:rsidP="004A3004">
      <w:r>
        <w:separator/>
      </w:r>
    </w:p>
  </w:endnote>
  <w:endnote w:type="continuationSeparator" w:id="0">
    <w:p w:rsidR="00D37653" w:rsidRDefault="00D37653" w:rsidP="004A3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7653" w:rsidRDefault="00D37653" w:rsidP="004A3004">
      <w:r w:rsidRPr="004A3004">
        <w:rPr>
          <w:color w:val="000000"/>
        </w:rPr>
        <w:separator/>
      </w:r>
    </w:p>
  </w:footnote>
  <w:footnote w:type="continuationSeparator" w:id="0">
    <w:p w:rsidR="00D37653" w:rsidRDefault="00D37653" w:rsidP="004A30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B8C"/>
    <w:rsid w:val="00006FEE"/>
    <w:rsid w:val="00025194"/>
    <w:rsid w:val="00031288"/>
    <w:rsid w:val="00047CDD"/>
    <w:rsid w:val="00061D37"/>
    <w:rsid w:val="000A0CB6"/>
    <w:rsid w:val="000D03D5"/>
    <w:rsid w:val="000E39F4"/>
    <w:rsid w:val="001501C9"/>
    <w:rsid w:val="00155F9F"/>
    <w:rsid w:val="001723B2"/>
    <w:rsid w:val="001D3E43"/>
    <w:rsid w:val="001E466E"/>
    <w:rsid w:val="002432B9"/>
    <w:rsid w:val="00251C5C"/>
    <w:rsid w:val="00262551"/>
    <w:rsid w:val="00263B8C"/>
    <w:rsid w:val="00263D0C"/>
    <w:rsid w:val="00270133"/>
    <w:rsid w:val="00281A3E"/>
    <w:rsid w:val="002C19EE"/>
    <w:rsid w:val="002D10DF"/>
    <w:rsid w:val="002D2C7D"/>
    <w:rsid w:val="00301E58"/>
    <w:rsid w:val="0030300E"/>
    <w:rsid w:val="003414CC"/>
    <w:rsid w:val="0036138C"/>
    <w:rsid w:val="003679D0"/>
    <w:rsid w:val="003A5F39"/>
    <w:rsid w:val="003D5BBF"/>
    <w:rsid w:val="004414E9"/>
    <w:rsid w:val="00471B28"/>
    <w:rsid w:val="00492666"/>
    <w:rsid w:val="004A3004"/>
    <w:rsid w:val="004B2557"/>
    <w:rsid w:val="004C05EB"/>
    <w:rsid w:val="004D1245"/>
    <w:rsid w:val="004E2DCE"/>
    <w:rsid w:val="00504352"/>
    <w:rsid w:val="00511634"/>
    <w:rsid w:val="005236E2"/>
    <w:rsid w:val="0055606A"/>
    <w:rsid w:val="00557C94"/>
    <w:rsid w:val="00593272"/>
    <w:rsid w:val="005C520F"/>
    <w:rsid w:val="006021B9"/>
    <w:rsid w:val="00602278"/>
    <w:rsid w:val="00605917"/>
    <w:rsid w:val="00646E2D"/>
    <w:rsid w:val="00653AE4"/>
    <w:rsid w:val="006E3789"/>
    <w:rsid w:val="0070086B"/>
    <w:rsid w:val="007138B1"/>
    <w:rsid w:val="00730C78"/>
    <w:rsid w:val="00787675"/>
    <w:rsid w:val="007A5C2C"/>
    <w:rsid w:val="007B69D1"/>
    <w:rsid w:val="007D377C"/>
    <w:rsid w:val="007E2170"/>
    <w:rsid w:val="007E4E49"/>
    <w:rsid w:val="00846085"/>
    <w:rsid w:val="008751E0"/>
    <w:rsid w:val="008A480E"/>
    <w:rsid w:val="008B1039"/>
    <w:rsid w:val="008D1B98"/>
    <w:rsid w:val="008E67D8"/>
    <w:rsid w:val="008F4ECF"/>
    <w:rsid w:val="00931BDA"/>
    <w:rsid w:val="00993E91"/>
    <w:rsid w:val="00997281"/>
    <w:rsid w:val="009C16C8"/>
    <w:rsid w:val="009E12AC"/>
    <w:rsid w:val="009E305B"/>
    <w:rsid w:val="009F454A"/>
    <w:rsid w:val="00A0154D"/>
    <w:rsid w:val="00A14A3F"/>
    <w:rsid w:val="00A8544D"/>
    <w:rsid w:val="00A85E24"/>
    <w:rsid w:val="00A87ABA"/>
    <w:rsid w:val="00A917F9"/>
    <w:rsid w:val="00AB4E57"/>
    <w:rsid w:val="00AF508D"/>
    <w:rsid w:val="00B11EC7"/>
    <w:rsid w:val="00B45C14"/>
    <w:rsid w:val="00B5548E"/>
    <w:rsid w:val="00B56129"/>
    <w:rsid w:val="00B61CEF"/>
    <w:rsid w:val="00B72F3E"/>
    <w:rsid w:val="00BA0827"/>
    <w:rsid w:val="00C12ADA"/>
    <w:rsid w:val="00C25D66"/>
    <w:rsid w:val="00C92B03"/>
    <w:rsid w:val="00CE68D6"/>
    <w:rsid w:val="00CF38C0"/>
    <w:rsid w:val="00D05690"/>
    <w:rsid w:val="00D13228"/>
    <w:rsid w:val="00D217B9"/>
    <w:rsid w:val="00D35FA4"/>
    <w:rsid w:val="00D37653"/>
    <w:rsid w:val="00D524B7"/>
    <w:rsid w:val="00D80453"/>
    <w:rsid w:val="00D967A1"/>
    <w:rsid w:val="00DA6EB8"/>
    <w:rsid w:val="00DC0F1C"/>
    <w:rsid w:val="00E12260"/>
    <w:rsid w:val="00E163F7"/>
    <w:rsid w:val="00E43E4E"/>
    <w:rsid w:val="00E57649"/>
    <w:rsid w:val="00E762F7"/>
    <w:rsid w:val="00EE63BD"/>
    <w:rsid w:val="00F12EC4"/>
    <w:rsid w:val="00F21838"/>
    <w:rsid w:val="00F33234"/>
    <w:rsid w:val="00F533D9"/>
    <w:rsid w:val="00F64217"/>
    <w:rsid w:val="00F73134"/>
    <w:rsid w:val="00F90077"/>
    <w:rsid w:val="00F93226"/>
    <w:rsid w:val="00FA7E19"/>
    <w:rsid w:val="00FB4D55"/>
    <w:rsid w:val="00FB7650"/>
    <w:rsid w:val="00FC171D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tr-T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3BD"/>
    <w:pPr>
      <w:widowControl/>
      <w:suppressAutoHyphens w:val="0"/>
      <w:overflowPunct w:val="0"/>
      <w:autoSpaceDE w:val="0"/>
      <w:adjustRightInd w:val="0"/>
    </w:pPr>
    <w:rPr>
      <w:rFonts w:eastAsia="Times New Roman" w:cs="Times New Roman"/>
      <w:kern w:val="0"/>
      <w:sz w:val="20"/>
      <w:szCs w:val="20"/>
      <w:lang w:val="en-US" w:eastAsia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rsid w:val="004A3004"/>
  </w:style>
  <w:style w:type="paragraph" w:customStyle="1" w:styleId="Heading">
    <w:name w:val="Heading"/>
    <w:basedOn w:val="Standard"/>
    <w:next w:val="Textbody"/>
    <w:rsid w:val="004A3004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4A3004"/>
    <w:pPr>
      <w:spacing w:after="120"/>
    </w:pPr>
  </w:style>
  <w:style w:type="paragraph" w:styleId="Liste">
    <w:name w:val="List"/>
    <w:basedOn w:val="Textbody"/>
    <w:rsid w:val="004A3004"/>
  </w:style>
  <w:style w:type="paragraph" w:customStyle="1" w:styleId="ResimYazs1">
    <w:name w:val="Resim Yazısı1"/>
    <w:basedOn w:val="Standard"/>
    <w:rsid w:val="004A3004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4A3004"/>
    <w:pPr>
      <w:suppressLineNumbers/>
    </w:pPr>
  </w:style>
  <w:style w:type="character" w:customStyle="1" w:styleId="1f1ea193f6735cf0wmi-callto">
    <w:name w:val="1f1ea193f6735cf0wmi-callto"/>
    <w:basedOn w:val="VarsaylanParagrafYazTipi"/>
    <w:rsid w:val="00E576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tr-T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3BD"/>
    <w:pPr>
      <w:widowControl/>
      <w:suppressAutoHyphens w:val="0"/>
      <w:overflowPunct w:val="0"/>
      <w:autoSpaceDE w:val="0"/>
      <w:adjustRightInd w:val="0"/>
    </w:pPr>
    <w:rPr>
      <w:rFonts w:eastAsia="Times New Roman" w:cs="Times New Roman"/>
      <w:kern w:val="0"/>
      <w:sz w:val="20"/>
      <w:szCs w:val="20"/>
      <w:lang w:val="en-US" w:eastAsia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rsid w:val="004A3004"/>
  </w:style>
  <w:style w:type="paragraph" w:customStyle="1" w:styleId="Heading">
    <w:name w:val="Heading"/>
    <w:basedOn w:val="Standard"/>
    <w:next w:val="Textbody"/>
    <w:rsid w:val="004A3004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4A3004"/>
    <w:pPr>
      <w:spacing w:after="120"/>
    </w:pPr>
  </w:style>
  <w:style w:type="paragraph" w:styleId="Liste">
    <w:name w:val="List"/>
    <w:basedOn w:val="Textbody"/>
    <w:rsid w:val="004A3004"/>
  </w:style>
  <w:style w:type="paragraph" w:customStyle="1" w:styleId="ResimYazs1">
    <w:name w:val="Resim Yazısı1"/>
    <w:basedOn w:val="Standard"/>
    <w:rsid w:val="004A3004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4A3004"/>
    <w:pPr>
      <w:suppressLineNumbers/>
    </w:pPr>
  </w:style>
  <w:style w:type="character" w:customStyle="1" w:styleId="1f1ea193f6735cf0wmi-callto">
    <w:name w:val="1f1ea193f6735cf0wmi-callto"/>
    <w:basedOn w:val="VarsaylanParagrafYazTipi"/>
    <w:rsid w:val="00E57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2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bil\OneDrive\Masa&#252;st&#252;\BERNA%20PC\1.dotx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</Template>
  <TotalTime>8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Kabil</dc:creator>
  <cp:lastModifiedBy>selim.denizcilik@hotmail.com</cp:lastModifiedBy>
  <cp:revision>15</cp:revision>
  <cp:lastPrinted>2025-07-01T08:13:00Z</cp:lastPrinted>
  <dcterms:created xsi:type="dcterms:W3CDTF">2025-08-15T11:09:00Z</dcterms:created>
  <dcterms:modified xsi:type="dcterms:W3CDTF">2025-12-18T09:35:00Z</dcterms:modified>
</cp:coreProperties>
</file>